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:rsidTr="001B2ABD">
        <w:trPr>
          <w:trHeight w:val="4410"/>
        </w:trPr>
        <w:tc>
          <w:tcPr>
            <w:tcW w:w="3600" w:type="dxa"/>
            <w:vAlign w:val="bottom"/>
          </w:tcPr>
          <w:p w:rsidR="001B2ABD" w:rsidRPr="0059649E" w:rsidRDefault="001B2ABD" w:rsidP="001B2ABD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2892FB8" wp14:editId="2BAF0247">
                      <wp:extent cx="2097088" cy="2122805"/>
                      <wp:effectExtent l="38100" t="38100" r="36830" b="29845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6935">
                                <a:off x="0" y="0"/>
                                <a:ext cx="2097088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892FB8" id="Óvalo 2" o:spid="_x0000_s1026" style="width:165.15pt;height:167.15pt;rotation:-1958505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UNRQ1dCAAABQAEAAAAAAAAB&#10;AgL+////AAAAAACFAAAAADgBAADqAAAAUAoAALwHAADwe9ZDATEYbAIAAAAAdnSQPwAAgD803BNA&#10;dAsAAAcCAQAAAAAAAAAAAAAAAAAAAAAAAAAAAAAAAAAAAAAAAAAAAAAAAAABAUMDAADOAQAAxwQA&#10;AMcEAAAAAAAAgD8AAIC/AACAvwAAAWQZAAC3aAs/eY7nPgHYDgAAt2gLP3mO5z4BIgsAALdoCz95&#10;juc+AYgTAAC3aAs/eY7nPgH8CAAAt2gLP3mO5z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FDUUNB&#10;RgAAAIAGAAAAAAAAAQECAAAAAAIAAAAAAAAAAMVOrD8BABkAAAABALgBAAAOBwAAkAAAAJMAAAAA&#10;AAAAAAAAALgBAAAOBwAA2AIAAOgCAAAAAAAAAEcBAAAAAAAAOO/ERgEB/+DCPZxQBT8nVIE+4Q07&#10;PwEAAAABAAAAAACAPwECAQAAALgBAAAOBwAA2QIAANkCAAAAAAAAKVynQGZm5j/NzEw/MzPzPxAS&#10;AACMDQAABoXzPgAAAACLDQAAAAAAAAA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Dw/eHBhY2tldCBlbmQ9J3cnPz7/2wBDAAMCAgMC&#10;AgMDAwMEAwMEBQgFBQQEBQoHBwYIDAoMDAsKCwsNDhIQDQ4RDgsLEBYQERMUFRUVDA8XGBYUGBIU&#10;FRT/2wBDAQMEBAUEBQkFBQkUDQsNFBQUFBQUFBQUFBQUFBQUFBQUFBQUFBQUFBQUFBQUFBQUFBQU&#10;FBQUFBQUFBQUFBQUFBT/wAARCAmQCc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59649E" w:rsidRDefault="009634F2" w:rsidP="001B2ABD">
            <w:pPr>
              <w:pStyle w:val="Ttulo"/>
            </w:pPr>
            <w:r>
              <w:t>Nahuel LEdesma</w:t>
            </w:r>
          </w:p>
          <w:p w:rsidR="001B2ABD" w:rsidRPr="0059649E" w:rsidRDefault="009634F2" w:rsidP="001B2ABD">
            <w:pPr>
              <w:pStyle w:val="Subttulo"/>
            </w:pPr>
            <w:r w:rsidRPr="00584B10">
              <w:rPr>
                <w:spacing w:val="0"/>
                <w:w w:val="75"/>
              </w:rPr>
              <w:t>Desarrollador we</w:t>
            </w:r>
            <w:r w:rsidRPr="00584B10">
              <w:rPr>
                <w:spacing w:val="28"/>
                <w:w w:val="75"/>
              </w:rPr>
              <w:t>b</w:t>
            </w:r>
          </w:p>
        </w:tc>
      </w:tr>
      <w:tr w:rsidR="001B2ABD" w:rsidRPr="0059649E" w:rsidTr="001B2ABD">
        <w:tc>
          <w:tcPr>
            <w:tcW w:w="3600" w:type="dxa"/>
          </w:tcPr>
          <w:sdt>
            <w:sdtPr>
              <w:id w:val="-1711873194"/>
              <w:placeholder>
                <w:docPart w:val="B2E37453766B447EBE5361F8CFB47546"/>
              </w:placeholder>
              <w:temporary/>
              <w:showingPlcHdr/>
              <w15:appearance w15:val="hidden"/>
            </w:sdtPr>
            <w:sdtContent>
              <w:p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:rsidR="00036450" w:rsidRDefault="009634F2" w:rsidP="009634F2">
            <w:r>
              <w:t>Nacionalidad: Argentina</w:t>
            </w:r>
          </w:p>
          <w:p w:rsidR="009634F2" w:rsidRDefault="009634F2" w:rsidP="009634F2">
            <w:r>
              <w:t>Estado civil: Soltero</w:t>
            </w:r>
          </w:p>
          <w:p w:rsidR="009634F2" w:rsidRPr="0059649E" w:rsidRDefault="009634F2" w:rsidP="009634F2">
            <w:r>
              <w:t>DNI: 41.329.912</w:t>
            </w:r>
          </w:p>
          <w:p w:rsidR="00036450" w:rsidRPr="0059649E" w:rsidRDefault="00036450" w:rsidP="00036450"/>
          <w:sdt>
            <w:sdtPr>
              <w:id w:val="-1954003311"/>
              <w:placeholder>
                <w:docPart w:val="D62F086D12D14004A1A0817B57232A50"/>
              </w:placeholder>
              <w:temporary/>
              <w:showingPlcHdr/>
              <w15:appearance w15:val="hidden"/>
            </w:sdtPr>
            <w:sdtContent>
              <w:p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7F72225B471C49DE80ADFF419E431E4B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:rsidR="004D3011" w:rsidRPr="0059649E" w:rsidRDefault="009634F2" w:rsidP="004D3011">
            <w:r>
              <w:t>11-3075-8235</w:t>
            </w:r>
          </w:p>
          <w:p w:rsidR="004D3011" w:rsidRPr="0059649E" w:rsidRDefault="004D3011" w:rsidP="004D3011"/>
          <w:sdt>
            <w:sdtPr>
              <w:id w:val="67859272"/>
              <w:placeholder>
                <w:docPart w:val="3CA51E19CFAC427E8889B7597EDAC1D6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:rsidR="004D3011" w:rsidRPr="0059649E" w:rsidRDefault="009634F2" w:rsidP="004D3011">
            <w:r w:rsidRPr="009634F2">
              <w:t>https://nahuel-ledesma.github.io/Portafolio/</w:t>
            </w:r>
          </w:p>
          <w:p w:rsidR="004D3011" w:rsidRPr="0059649E" w:rsidRDefault="004D3011" w:rsidP="004D3011"/>
          <w:sdt>
            <w:sdtPr>
              <w:id w:val="-240260293"/>
              <w:placeholder>
                <w:docPart w:val="CBF710D0DD184623B91E2DDE5A55AC22"/>
              </w:placeholder>
              <w:temporary/>
              <w:showingPlcHdr/>
              <w15:appearance w15:val="hidden"/>
            </w:sdtPr>
            <w:sdtContent>
              <w:p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:rsidR="00036450" w:rsidRPr="009A09AC" w:rsidRDefault="009634F2" w:rsidP="004D3011">
            <w:pPr>
              <w:rPr>
                <w:rStyle w:val="Hipervnculo"/>
                <w:szCs w:val="18"/>
              </w:rPr>
            </w:pPr>
            <w:r>
              <w:t>nahuledes17@gmail.com</w:t>
            </w:r>
          </w:p>
          <w:p w:rsidR="009634F2" w:rsidRDefault="009634F2" w:rsidP="004D3011"/>
          <w:p w:rsidR="009634F2" w:rsidRPr="009634F2" w:rsidRDefault="009634F2" w:rsidP="004D3011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</w:pPr>
            <w:r w:rsidRPr="009634F2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  <w:t>Cursos</w:t>
            </w:r>
          </w:p>
          <w:p w:rsidR="009634F2" w:rsidRDefault="009634F2" w:rsidP="004D3011"/>
          <w:p w:rsidR="009634F2" w:rsidRDefault="009634F2" w:rsidP="004D3011">
            <w:r>
              <w:t>Inglés, Cambridge 2015-2020</w:t>
            </w:r>
          </w:p>
          <w:p w:rsidR="009634F2" w:rsidRDefault="009634F2" w:rsidP="004D3011"/>
          <w:p w:rsidR="009634F2" w:rsidRDefault="009634F2" w:rsidP="004D3011">
            <w:r>
              <w:t>Desarrollo web Front-End, Fundación Telefónica 2021</w:t>
            </w:r>
          </w:p>
          <w:p w:rsidR="009634F2" w:rsidRDefault="009634F2" w:rsidP="004D3011"/>
          <w:p w:rsidR="009634F2" w:rsidRDefault="009634F2" w:rsidP="004D3011">
            <w:r>
              <w:t>Bootstrap, UTN 2022</w:t>
            </w:r>
          </w:p>
          <w:p w:rsidR="009634F2" w:rsidRDefault="009634F2" w:rsidP="004D3011"/>
          <w:p w:rsidR="009634F2" w:rsidRPr="0059649E" w:rsidRDefault="009634F2" w:rsidP="004D3011">
            <w:r>
              <w:t>Desarrollo web Front-End, Alura Latam 2022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  <w:p w:rsidR="009634F2" w:rsidRPr="0059649E" w:rsidRDefault="009634F2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A8CA0E8A9FE4DFD92857CC43A113EFF"/>
              </w:placeholder>
              <w:temporary/>
              <w:showingPlcHdr/>
              <w15:appearance w15:val="hidden"/>
            </w:sdtPr>
            <w:sdtContent>
              <w:p w:rsidR="001B2ABD" w:rsidRPr="0059649E" w:rsidRDefault="00E25A26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:rsidR="00036450" w:rsidRPr="0059649E" w:rsidRDefault="009634F2" w:rsidP="00B359E4">
            <w:pPr>
              <w:pStyle w:val="Ttulo4"/>
            </w:pPr>
            <w:r>
              <w:t>Alfredo Palacios Media N° 5</w:t>
            </w:r>
          </w:p>
          <w:p w:rsidR="009634F2" w:rsidRDefault="009634F2" w:rsidP="009634F2">
            <w:pPr>
              <w:pStyle w:val="Fecha"/>
            </w:pPr>
            <w:r>
              <w:t>2010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2016</w:t>
            </w:r>
          </w:p>
          <w:p w:rsidR="00CC0C6D" w:rsidRPr="0059649E" w:rsidRDefault="009634F2" w:rsidP="009634F2">
            <w:pPr>
              <w:pStyle w:val="Fecha"/>
            </w:pPr>
            <w:r>
              <w:t>Bachiller en Ciencias Sociales</w:t>
            </w:r>
            <w:r w:rsidR="00CC0C6D" w:rsidRPr="0059649E">
              <w:rPr>
                <w:lang w:bidi="es-ES"/>
              </w:rPr>
              <w:t xml:space="preserve"> </w:t>
            </w:r>
          </w:p>
          <w:p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</w:p>
          <w:p w:rsidR="00036450" w:rsidRPr="0059649E" w:rsidRDefault="009634F2" w:rsidP="00B359E4">
            <w:pPr>
              <w:pStyle w:val="Ttulo4"/>
            </w:pPr>
            <w:r>
              <w:t>Universidad Argentina de la Empresa</w:t>
            </w:r>
          </w:p>
          <w:p w:rsidR="00036450" w:rsidRPr="0059649E" w:rsidRDefault="009634F2" w:rsidP="00B359E4">
            <w:pPr>
              <w:pStyle w:val="Fecha"/>
            </w:pPr>
            <w:r>
              <w:t>2017</w:t>
            </w:r>
            <w:r w:rsidR="00036450" w:rsidRPr="0059649E">
              <w:rPr>
                <w:lang w:bidi="es-ES"/>
              </w:rPr>
              <w:t xml:space="preserve"> - </w:t>
            </w:r>
          </w:p>
          <w:p w:rsidR="009634F2" w:rsidRDefault="009634F2" w:rsidP="001424E5">
            <w:r>
              <w:t>Tecnicatura en Desarrollo de Videojuegos</w:t>
            </w:r>
          </w:p>
          <w:p w:rsidR="009634F2" w:rsidRDefault="009634F2" w:rsidP="001424E5"/>
          <w:p w:rsidR="009634F2" w:rsidRPr="0059649E" w:rsidRDefault="009634F2" w:rsidP="009634F2">
            <w:pPr>
              <w:pStyle w:val="Ttulo4"/>
            </w:pPr>
            <w:r>
              <w:t>Universidad Nacional de Luján</w:t>
            </w:r>
          </w:p>
          <w:p w:rsidR="009634F2" w:rsidRPr="0059649E" w:rsidRDefault="009634F2" w:rsidP="009634F2">
            <w:pPr>
              <w:pStyle w:val="Fecha"/>
            </w:pPr>
            <w:r>
              <w:t>2020</w:t>
            </w:r>
            <w:r w:rsidRPr="0059649E">
              <w:rPr>
                <w:lang w:bidi="es-ES"/>
              </w:rPr>
              <w:t xml:space="preserve"> -</w:t>
            </w:r>
            <w:r>
              <w:rPr>
                <w:lang w:bidi="es-ES"/>
              </w:rPr>
              <w:t xml:space="preserve"> Actualidad</w:t>
            </w:r>
            <w:r w:rsidRPr="0059649E">
              <w:rPr>
                <w:lang w:bidi="es-ES"/>
              </w:rPr>
              <w:t xml:space="preserve"> </w:t>
            </w:r>
          </w:p>
          <w:p w:rsidR="004142CD" w:rsidRPr="0059649E" w:rsidRDefault="009634F2" w:rsidP="00036450">
            <w:r>
              <w:t>Licenciatura en Sistemas de Información</w:t>
            </w:r>
          </w:p>
          <w:sdt>
            <w:sdtPr>
              <w:id w:val="1001553383"/>
              <w:placeholder>
                <w:docPart w:val="188375AA2DB24CF5A1A4C18D283364F9"/>
              </w:placeholder>
              <w:temporary/>
              <w:showingPlcHdr/>
              <w15:appearance w15:val="hidden"/>
            </w:sdtPr>
            <w:sdtContent>
              <w:p w:rsidR="004D3011" w:rsidRPr="0059649E" w:rsidRDefault="00036450" w:rsidP="009634F2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:rsidR="00584B10" w:rsidRDefault="00584B10" w:rsidP="009634F2">
            <w:pPr>
              <w:pStyle w:val="Fecha"/>
            </w:pPr>
            <w:r>
              <w:t>2020-2022</w:t>
            </w:r>
          </w:p>
          <w:p w:rsidR="004D3011" w:rsidRPr="0059649E" w:rsidRDefault="00584B10" w:rsidP="009634F2">
            <w:pPr>
              <w:pStyle w:val="Fecha"/>
            </w:pPr>
            <w:r>
              <w:t>Editor de video Freelance</w:t>
            </w:r>
          </w:p>
          <w:p w:rsidR="004D3011" w:rsidRPr="0059649E" w:rsidRDefault="004D3011" w:rsidP="00036450"/>
          <w:sdt>
            <w:sdtPr>
              <w:id w:val="1669594239"/>
              <w:placeholder>
                <w:docPart w:val="60E9378B4EE94B03BE095D1DC1C6EF5C"/>
              </w:placeholder>
              <w:temporary/>
              <w:showingPlcHdr/>
              <w15:appearance w15:val="hidden"/>
            </w:sdtPr>
            <w:sdtContent>
              <w:p w:rsidR="00036450" w:rsidRPr="0059649E" w:rsidRDefault="00180329" w:rsidP="00036450">
                <w:pPr>
                  <w:pStyle w:val="Ttulo2"/>
                </w:pPr>
                <w:r w:rsidRPr="0059649E">
                  <w:rPr>
                    <w:rStyle w:val="Ttulo2Car"/>
                    <w:b/>
                    <w:lang w:bidi="es-ES"/>
                  </w:rPr>
                  <w:t>APTITUDES</w:t>
                </w:r>
              </w:p>
            </w:sdtContent>
          </w:sdt>
          <w:p w:rsidR="00036450" w:rsidRPr="0059649E" w:rsidRDefault="00112054" w:rsidP="004D3011">
            <w:pPr>
              <w:rPr>
                <w:color w:val="FFFFFF" w:themeColor="background1"/>
              </w:rPr>
            </w:pPr>
            <w:r w:rsidRPr="0059649E">
              <w:rPr>
                <w:noProof/>
                <w:color w:val="000000" w:themeColor="text1"/>
                <w:lang w:val="en-US" w:eastAsia="zh-CN"/>
              </w:rPr>
              <w:drawing>
                <wp:inline distT="0" distB="0" distL="0" distR="0" wp14:anchorId="5AFFFF85" wp14:editId="427186E5">
                  <wp:extent cx="4109085" cy="1257300"/>
                  <wp:effectExtent l="0" t="0" r="0" b="0"/>
                  <wp:docPr id="12" name="Gráfico 12" descr="gráfico de aptitud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9634F2" w:rsidRPr="0059649E" w:rsidTr="001B2ABD">
        <w:tc>
          <w:tcPr>
            <w:tcW w:w="3600" w:type="dxa"/>
          </w:tcPr>
          <w:p w:rsidR="009634F2" w:rsidRDefault="009634F2" w:rsidP="00036450">
            <w:pPr>
              <w:pStyle w:val="Ttulo3"/>
            </w:pPr>
          </w:p>
        </w:tc>
        <w:tc>
          <w:tcPr>
            <w:tcW w:w="720" w:type="dxa"/>
          </w:tcPr>
          <w:p w:rsidR="009634F2" w:rsidRPr="0059649E" w:rsidRDefault="009634F2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9634F2" w:rsidRDefault="009634F2" w:rsidP="00036450">
            <w:pPr>
              <w:pStyle w:val="Ttulo2"/>
            </w:pPr>
          </w:p>
        </w:tc>
      </w:tr>
    </w:tbl>
    <w:p w:rsidR="0043117B" w:rsidRPr="0059649E" w:rsidRDefault="00000000" w:rsidP="000C45FF">
      <w:pPr>
        <w:tabs>
          <w:tab w:val="left" w:pos="990"/>
        </w:tabs>
      </w:pPr>
    </w:p>
    <w:sectPr w:rsidR="0043117B" w:rsidRPr="0059649E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4379" w:rsidRDefault="00BF4379" w:rsidP="000C45FF">
      <w:r>
        <w:separator/>
      </w:r>
    </w:p>
  </w:endnote>
  <w:endnote w:type="continuationSeparator" w:id="0">
    <w:p w:rsidR="00BF4379" w:rsidRDefault="00BF437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4379" w:rsidRDefault="00BF4379" w:rsidP="000C45FF">
      <w:r>
        <w:separator/>
      </w:r>
    </w:p>
  </w:footnote>
  <w:footnote w:type="continuationSeparator" w:id="0">
    <w:p w:rsidR="00BF4379" w:rsidRDefault="00BF437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51292867">
    <w:abstractNumId w:val="10"/>
  </w:num>
  <w:num w:numId="2" w16cid:durableId="525363704">
    <w:abstractNumId w:val="11"/>
  </w:num>
  <w:num w:numId="3" w16cid:durableId="1422949954">
    <w:abstractNumId w:val="8"/>
  </w:num>
  <w:num w:numId="4" w16cid:durableId="2036416713">
    <w:abstractNumId w:val="3"/>
  </w:num>
  <w:num w:numId="5" w16cid:durableId="1824422632">
    <w:abstractNumId w:val="2"/>
  </w:num>
  <w:num w:numId="6" w16cid:durableId="2091537526">
    <w:abstractNumId w:val="1"/>
  </w:num>
  <w:num w:numId="7" w16cid:durableId="141896730">
    <w:abstractNumId w:val="0"/>
  </w:num>
  <w:num w:numId="8" w16cid:durableId="1278293175">
    <w:abstractNumId w:val="9"/>
  </w:num>
  <w:num w:numId="9" w16cid:durableId="1977292359">
    <w:abstractNumId w:val="7"/>
  </w:num>
  <w:num w:numId="10" w16cid:durableId="1648975565">
    <w:abstractNumId w:val="6"/>
  </w:num>
  <w:num w:numId="11" w16cid:durableId="953025604">
    <w:abstractNumId w:val="5"/>
  </w:num>
  <w:num w:numId="12" w16cid:durableId="1449659045">
    <w:abstractNumId w:val="4"/>
  </w:num>
  <w:num w:numId="13" w16cid:durableId="859247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F2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4071FC"/>
    <w:rsid w:val="004142CD"/>
    <w:rsid w:val="00441123"/>
    <w:rsid w:val="00445947"/>
    <w:rsid w:val="004561E8"/>
    <w:rsid w:val="004813B3"/>
    <w:rsid w:val="00496591"/>
    <w:rsid w:val="004C63E4"/>
    <w:rsid w:val="004D3011"/>
    <w:rsid w:val="005262AC"/>
    <w:rsid w:val="00584B10"/>
    <w:rsid w:val="0059649E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634F2"/>
    <w:rsid w:val="009A09AC"/>
    <w:rsid w:val="00A2118D"/>
    <w:rsid w:val="00AD76E2"/>
    <w:rsid w:val="00B20152"/>
    <w:rsid w:val="00B359E4"/>
    <w:rsid w:val="00B57D98"/>
    <w:rsid w:val="00B70850"/>
    <w:rsid w:val="00BF4379"/>
    <w:rsid w:val="00C066B6"/>
    <w:rsid w:val="00C37BA1"/>
    <w:rsid w:val="00C4674C"/>
    <w:rsid w:val="00C506CF"/>
    <w:rsid w:val="00C72BED"/>
    <w:rsid w:val="00C9578B"/>
    <w:rsid w:val="00CB0055"/>
    <w:rsid w:val="00CC0C6D"/>
    <w:rsid w:val="00CF7638"/>
    <w:rsid w:val="00D04BFE"/>
    <w:rsid w:val="00D2522B"/>
    <w:rsid w:val="00D422DE"/>
    <w:rsid w:val="00D5459D"/>
    <w:rsid w:val="00DA1F4D"/>
    <w:rsid w:val="00DD172A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BFD87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hul\AppData\Local\Microsoft\Office\16.0\DTS\es-ES%7bBA50D9D0-A6DD-49B8-87AE-CC20AEECD551%7d\%7b1B6C57B1-940B-42C9-9E6F-4B0D4D0C3B2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C#</c:v>
                </c:pt>
                <c:pt idx="1">
                  <c:v>Python</c:v>
                </c:pt>
                <c:pt idx="2">
                  <c:v>Java </c:v>
                </c:pt>
                <c:pt idx="3">
                  <c:v>Javascript</c:v>
                </c:pt>
                <c:pt idx="4">
                  <c:v>MySQL</c:v>
                </c:pt>
                <c:pt idx="5">
                  <c:v>Bootstrap</c:v>
                </c:pt>
                <c:pt idx="6">
                  <c:v>CSS</c:v>
                </c:pt>
                <c:pt idx="7">
                  <c:v>HTML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0.75</c:v>
                </c:pt>
                <c:pt idx="4">
                  <c:v>0.75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E37453766B447EBE5361F8CFB47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70907-76A3-4737-A91B-0345655BEFBB}"/>
      </w:docPartPr>
      <w:docPartBody>
        <w:p w:rsidR="001D54E2" w:rsidRDefault="00000000">
          <w:pPr>
            <w:pStyle w:val="B2E37453766B447EBE5361F8CFB47546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D62F086D12D14004A1A0817B57232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E5E1A-FCDF-4510-B7CA-4580223F5E37}"/>
      </w:docPartPr>
      <w:docPartBody>
        <w:p w:rsidR="001D54E2" w:rsidRDefault="00000000">
          <w:pPr>
            <w:pStyle w:val="D62F086D12D14004A1A0817B57232A50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7F72225B471C49DE80ADFF419E431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39E47-50E2-426A-9DE7-B044553B5143}"/>
      </w:docPartPr>
      <w:docPartBody>
        <w:p w:rsidR="001D54E2" w:rsidRDefault="00000000">
          <w:pPr>
            <w:pStyle w:val="7F72225B471C49DE80ADFF419E431E4B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3CA51E19CFAC427E8889B7597EDAC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8F2A7-EE7E-4FAD-B7EE-445D44121AC4}"/>
      </w:docPartPr>
      <w:docPartBody>
        <w:p w:rsidR="001D54E2" w:rsidRDefault="00000000">
          <w:pPr>
            <w:pStyle w:val="3CA51E19CFAC427E8889B7597EDAC1D6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CBF710D0DD184623B91E2DDE5A55A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37948-EC27-4FEA-AB93-908229051C7E}"/>
      </w:docPartPr>
      <w:docPartBody>
        <w:p w:rsidR="001D54E2" w:rsidRDefault="00000000">
          <w:pPr>
            <w:pStyle w:val="CBF710D0DD184623B91E2DDE5A55AC22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DA8CA0E8A9FE4DFD92857CC43A113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0FAA3-9802-4D7A-BC3D-57BECD671515}"/>
      </w:docPartPr>
      <w:docPartBody>
        <w:p w:rsidR="001D54E2" w:rsidRDefault="00000000">
          <w:pPr>
            <w:pStyle w:val="DA8CA0E8A9FE4DFD92857CC43A113EF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188375AA2DB24CF5A1A4C18D28336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C0CF2-9ED0-4EAC-99F1-A000E4731062}"/>
      </w:docPartPr>
      <w:docPartBody>
        <w:p w:rsidR="001D54E2" w:rsidRDefault="00000000">
          <w:pPr>
            <w:pStyle w:val="188375AA2DB24CF5A1A4C18D283364F9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60E9378B4EE94B03BE095D1DC1C6E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C22ED-02C4-4FF6-8D33-491D318B02C4}"/>
      </w:docPartPr>
      <w:docPartBody>
        <w:p w:rsidR="001D54E2" w:rsidRDefault="00000000">
          <w:pPr>
            <w:pStyle w:val="60E9378B4EE94B03BE095D1DC1C6EF5C"/>
          </w:pPr>
          <w:r w:rsidRPr="0059649E">
            <w:rPr>
              <w:rStyle w:val="Ttulo2C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F7C"/>
    <w:rsid w:val="001D54E2"/>
    <w:rsid w:val="002A4F7C"/>
    <w:rsid w:val="008A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2E37453766B447EBE5361F8CFB47546">
    <w:name w:val="B2E37453766B447EBE5361F8CFB47546"/>
  </w:style>
  <w:style w:type="paragraph" w:customStyle="1" w:styleId="D62F086D12D14004A1A0817B57232A50">
    <w:name w:val="D62F086D12D14004A1A0817B57232A50"/>
  </w:style>
  <w:style w:type="paragraph" w:customStyle="1" w:styleId="7F72225B471C49DE80ADFF419E431E4B">
    <w:name w:val="7F72225B471C49DE80ADFF419E431E4B"/>
  </w:style>
  <w:style w:type="paragraph" w:customStyle="1" w:styleId="3CA51E19CFAC427E8889B7597EDAC1D6">
    <w:name w:val="3CA51E19CFAC427E8889B7597EDAC1D6"/>
  </w:style>
  <w:style w:type="paragraph" w:customStyle="1" w:styleId="CBF710D0DD184623B91E2DDE5A55AC22">
    <w:name w:val="CBF710D0DD184623B91E2DDE5A55AC22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DA8CA0E8A9FE4DFD92857CC43A113EFF">
    <w:name w:val="DA8CA0E8A9FE4DFD92857CC43A113EFF"/>
  </w:style>
  <w:style w:type="paragraph" w:customStyle="1" w:styleId="188375AA2DB24CF5A1A4C18D283364F9">
    <w:name w:val="188375AA2DB24CF5A1A4C18D283364F9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60E9378B4EE94B03BE095D1DC1C6EF5C">
    <w:name w:val="60E9378B4EE94B03BE095D1DC1C6E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{1B6C57B1-940B-42C9-9E6F-4B0D4D0C3B24}tf00546271_win32</Template>
  <TotalTime>0</TotalTime>
  <Pages>1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2022-12-23T13:33:00Z</dcterms:created>
  <dcterms:modified xsi:type="dcterms:W3CDTF">2023-02-22T15:11:00Z</dcterms:modified>
</cp:coreProperties>
</file>